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71BA4">
      <w:pPr>
        <w:rPr>
          <w:rFonts w:hint="eastAsia" w:ascii="汉仪行楷简" w:hAnsi="汉仪行楷简" w:eastAsia="汉仪行楷简" w:cs="汉仪行楷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致 可心</w:t>
      </w:r>
      <w:r>
        <w:rPr>
          <w:rFonts w:hint="eastAsia" w:ascii="汉仪行楷简" w:hAnsi="汉仪行楷简" w:eastAsia="汉仪行楷简" w:cs="汉仪行楷简"/>
          <w:i w:val="0"/>
          <w:iCs w:val="0"/>
          <w:sz w:val="32"/>
          <w:szCs w:val="32"/>
          <w:lang w:val="en-US" w:eastAsia="zh-CN"/>
        </w:rPr>
        <w:t>：</w:t>
      </w:r>
    </w:p>
    <w:p w14:paraId="5F851CBE">
      <w:pPr>
        <w:ind w:firstLine="420" w:firstLineChars="0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华北平原的大雪刚停，空气中掺杂着本不应属于三月的凛冽，确实应了那句“忽如一夜春风来，千树万树梨花开”。只是当下并非诗里的隆冬，却真切地发生在四川盆地的梨花将开之际。</w:t>
      </w:r>
    </w:p>
    <w:p w14:paraId="2C479753">
      <w:pPr>
        <w:ind w:firstLine="420" w:firstLineChars="0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写这封信的时候，我们已相识38天。这是我</w:t>
      </w:r>
      <w:bookmarkStart w:id="0" w:name="_GoBack"/>
      <w:bookmarkEnd w:id="0"/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这二十三年来最惊喜、最梦幻的一个多月。我曾一度认为并准备在送走至亲之后，独自归隐于山海之中；过去我并非没想过在春和景明的日子，遇见一场甜蜜的爱情；但在脱离幻想之后，我发现我并没有走出阴暗角落的勇气，直到你砸开了那面尘封的墙，让带着花香的空气涌了进来。</w:t>
      </w:r>
    </w:p>
    <w:p w14:paraId="55DE2CE1">
      <w:pPr>
        <w:ind w:firstLine="420" w:firstLineChars="0"/>
        <w:rPr>
          <w:rFonts w:hint="default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我从未如此强烈地想念过一个同龄人，自我们要分别的前一日开始，当发现我们将要分别三千八百余里，泪水被一种从来没有过的感受挤出眼眶，我似乎陷入了一场不愿醒来的浪漫之梦。回过头来发现，不知从何时开始，每天都在期待你的消息，期待与你相见，期待听见你的声音。</w:t>
      </w:r>
    </w:p>
    <w:p w14:paraId="218DE2DB">
      <w:pPr>
        <w:ind w:firstLine="420" w:firstLineChars="0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你若要问我具体是哪一个时间节点，让我坠入了这场梦幻，我只能回答，这是一个渐进而微妙的过程，可能是慢慢将我从未向别人提及的感受一点一点向你述说的时候，也可能是突然发现你的声音好可爱的时候，也可能是两个孤独的灵魂慢慢靠近的时候。当我反应过来时，已身在其中。</w:t>
      </w:r>
    </w:p>
    <w:p w14:paraId="7702C11C">
      <w:pP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br w:type="page"/>
      </w:r>
    </w:p>
    <w:p w14:paraId="027E9A55">
      <w:pPr>
        <w:ind w:firstLine="420" w:firstLineChars="0"/>
        <w:rPr>
          <w:rFonts w:hint="default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过去的一些经历让我失去了安全感，习惯了独自面对所有的问题。同时让我变成了一个不善于表达自己情感和想法的人，就像你在电话另一端有时会听不清我说的话，有一部分时候，是我没有想好应该如何表达。</w:t>
      </w:r>
    </w:p>
    <w:p w14:paraId="38B138CC">
      <w:pPr>
        <w:ind w:firstLine="420" w:firstLineChars="0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因此在这段关系里，你在情感上的付出显而易见得更多，能够想到同样没有安全感的你，在推进这段感情中付出了莫大的勇气和努力，来接纳另一个更加没有安全感的我。</w:t>
      </w:r>
    </w:p>
    <w:p w14:paraId="2AAB8CF7">
      <w:pPr>
        <w:ind w:firstLine="420" w:firstLineChars="0"/>
        <w:rPr>
          <w:rFonts w:hint="default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这里说个题外话，在你叫我Puppy时，我得到的是一种心快要融化的感觉，一种被接纳的安心感，所以我不介意这种“玩笑”，只要不会演变到彻底失控的地步。</w:t>
      </w:r>
    </w:p>
    <w:p w14:paraId="470125E5">
      <w:pPr>
        <w:ind w:firstLine="420" w:firstLineChars="0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但当我将内心寄托于你时，又能否恳请你将不安寄托于我呢？这些不安不应只来自我们，也可以来自同学、来自家人、来自社会、来自你自己的胡思乱想。</w:t>
      </w:r>
    </w:p>
    <w:p w14:paraId="1A7519CA">
      <w:pPr>
        <w:ind w:firstLine="420" w:firstLineChars="0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在我看来，相对于你对我的了解，我对你的内心是知之甚少的；这个问题根源在于我没能鼓起勇气，主动去了解你的世界，了解你的成长环境，你的思考方式；但每次想向你提起这些问题时，总会失语；现在想来，我所做的是一种自私的行径，太过于习惯你的主动，沉溺于你带来温暖之中。</w:t>
      </w:r>
    </w:p>
    <w:p w14:paraId="686B34AD">
      <w:pPr>
        <w:ind w:firstLine="420" w:firstLineChars="0"/>
        <w:rPr>
          <w:rFonts w:hint="default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所以，我想慢慢走进你的心里。Looking forward to your reply</w:t>
      </w:r>
    </w:p>
    <w:p w14:paraId="543931FE">
      <w:pPr>
        <w:jc w:val="right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</w:p>
    <w:p w14:paraId="67F92226">
      <w:pPr>
        <w:jc w:val="right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</w:p>
    <w:p w14:paraId="4894023D">
      <w:pPr>
        <w:jc w:val="right"/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Puppy Chou</w:t>
      </w:r>
    </w:p>
    <w:p w14:paraId="4C200FC1">
      <w:pPr>
        <w:jc w:val="right"/>
        <w:rPr>
          <w:rFonts w:hint="default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汉仪青云简" w:hAnsi="汉仪青云简" w:eastAsia="汉仪青云简" w:cs="汉仪青云简"/>
          <w:i w:val="0"/>
          <w:iCs w:val="0"/>
          <w:sz w:val="32"/>
          <w:szCs w:val="32"/>
          <w:lang w:val="en-US" w:eastAsia="zh-CN"/>
        </w:rPr>
        <w:t>于丙午年惊蛰</w:t>
      </w:r>
    </w:p>
    <w:sectPr>
      <w:headerReference r:id="rId3" w:type="default"/>
      <w:pgSz w:w="11906" w:h="16838"/>
      <w:pgMar w:top="567" w:right="1800" w:bottom="56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C1064AA4-682A-4246-9599-3F3EA7A50FEF}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超清舒适清雅楷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  <w:embedRegular r:id="rId2" w:fontKey="{DAEFDFA8-6448-43AC-820F-2FCD3EFE0DF6}"/>
  </w:font>
  <w:font w:name="汉仪行楷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2A40B605-46B0-456E-8CB3-9043A4CA658A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0ACB1">
    <w:pPr>
      <w:pStyle w:val="3"/>
      <w:rPr>
        <w:rFonts w:hint="default" w:eastAsiaTheme="minorEastAsia"/>
        <w:lang w:val="en-US"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-1168400</wp:posOffset>
          </wp:positionH>
          <wp:positionV relativeFrom="paragraph">
            <wp:posOffset>-571500</wp:posOffset>
          </wp:positionV>
          <wp:extent cx="7602855" cy="10719435"/>
          <wp:effectExtent l="0" t="0" r="1905" b="9525"/>
          <wp:wrapNone/>
          <wp:docPr id="1" name="图片 1" descr="2e82ec40a5b79e88e54178f7dfc3eed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e82ec40a5b79e88e54178f7dfc3eed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02855" cy="10719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E775F"/>
    <w:rsid w:val="0C4F1BEB"/>
    <w:rsid w:val="0E286250"/>
    <w:rsid w:val="3B427E5C"/>
    <w:rsid w:val="60136FB5"/>
    <w:rsid w:val="63332842"/>
    <w:rsid w:val="65D72426"/>
    <w:rsid w:val="6D535020"/>
    <w:rsid w:val="759E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1d7c90dc-a9e5-48a0-afdb-dd767bb6deba\&#23567;&#28165;&#26032;&#32511;&#21494;&#25163;&#32472;&#36793;&#26694;&#20449;&#3244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c4efac07-9a42-4acb-b8c3-a9b7e48474fa</errorID>
      <errorWord>来自于</errorWord>
      <group>L1_Grammar</group>
      <groupName>语法问题</groupName>
      <ability>L2_Grammar</ability>
      <abilityName>语法错误</abilityName>
      <candidateList>
        <item>来自</item>
      </candidateList>
      <explain/>
      <paraID>6C40BA06</paraID>
      <start>44</start>
      <end>46</end>
      <status>modified</status>
      <modifiedWord>来自</modifiedWord>
      <trackRevisions>false</trackRevisions>
    </reviewItem>
    <reviewItem>
      <errorID>e0e992ad-18af-4acb-ae3b-edeec2faccb4</errorID>
      <errorWord>每次想</errorWord>
      <group>L1_Word</group>
      <groupName>字词问题</groupName>
      <ability>L2_Typo</ability>
      <abilityName>字词错误</abilityName>
      <candidateList>
        <item>每次</item>
      </candidateList>
      <explain/>
      <paraID>1A7519CA</paraID>
      <start>75</start>
      <end>78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85ded4c-d09c-40dd-9c14-2f2f5fa77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小清新绿叶手绘边框信纸.docx</Template>
  <Pages>2</Pages>
  <Words>9</Words>
  <Characters>11</Characters>
  <Lines>0</Lines>
  <Paragraphs>0</Paragraphs>
  <TotalTime>156</TotalTime>
  <ScaleCrop>false</ScaleCrop>
  <LinksUpToDate>false</LinksUpToDate>
  <CharactersWithSpaces>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2026-03-05T16:52:00Z</dcterms:created>
  <dc:creator>404 Not Found</dc:creator>
  <cp:lastModifiedBy>404 Not Found</cp:lastModifiedBy>
  <dcterms:modified xsi:type="dcterms:W3CDTF">2026-03-05T19:30:23Z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v1.0_mb_km1O/I5VkV2NU6/pPngy1Q==</vt:lpwstr>
  </property>
  <property fmtid="{D5CDD505-2E9C-101B-9397-08002B2CF9AE}" pid="4" name="ICV">
    <vt:lpwstr>BE176487FA6E45B8BAE26A541E5D5884_11</vt:lpwstr>
  </property>
  <property fmtid="{D5CDD505-2E9C-101B-9397-08002B2CF9AE}" pid="5" name="KSOTemplateDocerSaveRecord">
    <vt:lpwstr>eyJoZGlkIjoiODllZTdmMGMzYjRiNTA2ODhiZTEzMTRhMzM5MGI1OTIiLCJ1c2VySWQiOiI0NjYzNTMwMDAifQ==</vt:lpwstr>
  </property>
</Properties>
</file>