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B62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可心，展信安：</w:t>
      </w:r>
    </w:p>
    <w:p w14:paraId="43191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经过许久的煎熬，我安静下来，认真地反思了很多。我一直觉得，长久的感情，从来不是遇到处处契合的人，而是两个人愿意一起解决问题，慢慢磨合。</w:t>
      </w:r>
    </w:p>
    <w:p w14:paraId="5E767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就像你曾经说过，如果遇到完全契合的人，那大概率是“杀猪盘”。在曾经的交流中，我们没有人品的问题，没有三观的不和；或者说在某些地方，我们极其相似。真的不应该放弃一段真心开始的缘分。</w:t>
      </w:r>
      <w:bookmarkStart w:id="0" w:name="_GoBack"/>
      <w:bookmarkEnd w:id="0"/>
    </w:p>
    <w:p w14:paraId="31E1C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我不想因为一时的沟通不畅，就抹去我们所有美好的过往。我认真地反思了过去自己的不足，曾经高需求的心态让你感到不适，也让我感到焦虑，我在你身上寄托了太多，却忽略了现实的爱需要慢慢习惯、磨合；直到一番反思后，我开始正视自己的内心，发现安全感应该由内而发地产生，而不是完全寄托于情感的另一方，因为你也需要自己的时间与空间治愈自己。往后我会收起多余的试探，寻找更加舒适的相处节奏，在好好照顾你的同时让自己进步。</w:t>
      </w:r>
    </w:p>
    <w:p w14:paraId="6CAB5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所以希望你能再给我一个机会，我们慢慢磨合，从而避免我们已经预感的互相伤害。已知的矛盾并不可怕，世界上本来没有生来完全合适的两个人，只需要尽力就好，解决方法需要我们慢慢积累经验。</w:t>
      </w:r>
    </w:p>
    <w:p w14:paraId="4D374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</w:p>
    <w:p w14:paraId="02FEE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祝：</w:t>
      </w:r>
    </w:p>
    <w:p w14:paraId="477FF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left"/>
        <w:textAlignment w:val="auto"/>
        <w:rPr>
          <w:rFonts w:hint="default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身体健康，考试顺利</w:t>
      </w:r>
    </w:p>
    <w:p w14:paraId="48A3A1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righ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周怿睿</w:t>
      </w:r>
    </w:p>
    <w:p w14:paraId="0F825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firstLine="560" w:firstLineChars="200"/>
        <w:jc w:val="right"/>
        <w:textAlignment w:val="auto"/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  <w:r>
        <w:rPr>
          <w:rFonts w:hint="eastAsia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  <w:t>2026年4月</w:t>
      </w:r>
    </w:p>
    <w:p w14:paraId="379A8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汉仪行楷简" w:hAnsi="汉仪行楷简" w:eastAsia="汉仪行楷简" w:cs="汉仪行楷简"/>
          <w:color w:val="002060"/>
          <w:sz w:val="28"/>
          <w:szCs w:val="28"/>
          <w:lang w:val="en-US" w:eastAsia="zh-CN"/>
        </w:rPr>
      </w:pPr>
    </w:p>
    <w:sectPr>
      <w:headerReference r:id="rId3" w:type="default"/>
      <w:pgSz w:w="11906" w:h="16838"/>
      <w:pgMar w:top="1100" w:right="1800" w:bottom="1100" w:left="1800" w:header="851" w:footer="992" w:gutter="0"/>
      <w:cols w:space="0" w:num="1"/>
      <w:rtlGutter w:val="0"/>
      <w:docGrid w:type="lines" w:linePitch="29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A9934BDA-E544-4E8F-BE6A-CAD5C72FB276}"/>
  </w:font>
  <w:font w:name="汉仪行楷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9B2A4ECE-7F2D-4123-AC43-4385090C44CF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3BD9BB"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59264" behindDoc="1" locked="0" layoutInCell="1" allowOverlap="1">
          <wp:simplePos x="0" y="0"/>
          <wp:positionH relativeFrom="column">
            <wp:posOffset>-1155700</wp:posOffset>
          </wp:positionH>
          <wp:positionV relativeFrom="paragraph">
            <wp:posOffset>-596900</wp:posOffset>
          </wp:positionV>
          <wp:extent cx="7616825" cy="10822305"/>
          <wp:effectExtent l="0" t="0" r="3175" b="13335"/>
          <wp:wrapNone/>
          <wp:docPr id="1" name="图片 1" descr="f90cf525620d24c628aebd712fd71fb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f90cf525620d24c628aebd712fd71fb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16825" cy="10822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TrueTypeFonts/>
  <w:saveSubsetFonts/>
  <w:bordersDoNotSurroundHeader w:val="1"/>
  <w:bordersDoNotSurroundFooter w:val="1"/>
  <w:attachedTemplate r:id="rId1"/>
  <w:documentProtection w:enforcement="0"/>
  <w:defaultTabStop w:val="420"/>
  <w:drawingGridVerticalSpacing w:val="14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FF55BA"/>
    <w:rsid w:val="1D791CB7"/>
    <w:rsid w:val="34B8182C"/>
    <w:rsid w:val="4EFF55BA"/>
    <w:rsid w:val="6D535020"/>
    <w:rsid w:val="7F08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6e8ea445-0592-4863-aa6d-acaaaede7ffd\&#20449;&#32440;&#23567;&#28165;&#26032;&#21807;&#32654;&#25991;&#33402;&#21494;&#23376;&#25163;&#32472;&#32972;&#26223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67d36c3a-0062-49b1-b113-7eddb3f15969</errorID>
      <errorWord>折磨</errorWord>
      <group>L1_Word</group>
      <groupName>字词问题</groupName>
      <ability>L2_Typo</ability>
      <abilityName>字词错误</abilityName>
      <candidateList>
        <item>煎熬</item>
      </candidateList>
      <explain/>
      <paraID>43191704</paraID>
      <start>5</start>
      <end>7</end>
      <status>modified</status>
      <modifiedWord>煎熬</modifiedWord>
      <trackRevisions>false</trackRevisions>
    </reviewItem>
    <reviewItem>
      <errorID>fbb0c117-0ee9-48d9-a46c-c0f180811176</errorID>
      <errorWord>一段的</errorWord>
      <group>L1_Word</group>
      <groupName>字词问题</groupName>
      <ability>L2_Typo</ability>
      <abilityName>字词错误</abilityName>
      <candidateList>
        <item>一番</item>
      </candidateList>
      <explain/>
      <paraID>31E1C5DF</paraID>
      <start>95</start>
      <end>97</end>
      <status>modified</status>
      <modifiedWord>一番</modifiedWord>
      <trackRevisions>false</trackRevisions>
    </reviewItem>
    <reviewItem>
      <errorID>a8ce8a3f-fc2a-4bea-ae64-6f8b8ae2cc08</errorID>
      <errorWord>由内而发</errorWord>
      <group>L1_Word</group>
      <groupName>字词问题</groupName>
      <ability>L2_Typo</ability>
      <abilityName>字词错误</abilityName>
      <candidateList>
        <item>由内而外</item>
      </candidateList>
      <explain/>
      <paraID>31E1C5DF</paraID>
      <start>119</start>
      <end>123</end>
      <status>ignored</status>
      <modifiedWord/>
      <trackRevisions>false</trackRevisions>
    </reviewItem>
    <reviewItem>
      <errorID>8eb9681b-86c4-49af-a9bb-53422382d231</errorID>
      <errorWord>慢慢地经验积累</errorWord>
      <group>L1_Word</group>
      <groupName>字词问题</groupName>
      <ability>L2_Typo</ability>
      <abilityName>字词错误</abilityName>
      <candidateList>
        <item>慢慢积累经验</item>
      </candidateList>
      <explain/>
      <paraID>6CAB5035</paraID>
      <start>87</start>
      <end>93</end>
      <status>modified</status>
      <modifiedWord>慢慢积累经验</modifiedWord>
      <trackRevisions>false</trackRevisions>
    </reviewItem>
    <reviewItem>
      <errorID>84f096b5-9409-45c3-8afd-1b309078f66d</errorID>
      <errorWord>还是</errorWord>
      <group>L1_Punc</group>
      <groupName>标点问题</groupName>
      <ability>L2_Punc</ability>
      <abilityName>标点符号检查</abilityName>
      <candidateList>
        <item>，还是</item>
      </candidateList>
      <explain/>
      <paraID>454802C8</paraID>
      <start>19</start>
      <end>22</end>
      <status>modified</status>
      <modifiedWord>，还是</modifiedWord>
      <trackRevisions>false</trackRevisions>
    </reviewItem>
    <reviewItem>
      <errorID>69d92f74-02df-4312-b378-c236063becf5</errorID>
      <errorWord>；</errorWord>
      <group>L1_Punc</group>
      <groupName>标点问题</groupName>
      <ability>L2_Punc</ability>
      <abilityName>标点符号检查</abilityName>
      <candidateList>
        <item>？</item>
      </candidateList>
      <explain/>
      <paraID>454802C8</paraID>
      <start>31</start>
      <end>32</end>
      <status>ignored</status>
      <modifiedWord/>
      <trackRevisions>false</trackRevisions>
    </reviewItem>
    <reviewItem>
      <errorID>1c359c0d-997f-4398-8c43-79be55e6efc8</errorID>
      <errorWord>桃</errorWord>
      <group>L1_Word</group>
      <groupName>字词问题</groupName>
      <ability>L2_Typo</ability>
      <abilityName>字词错误</abilityName>
      <candidateList>
        <item>华</item>
      </candidateList>
      <explain/>
      <paraID>6E7FF28D</paraID>
      <start>30</start>
      <end>31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3910b3ba-0743-4098-8954-9153142c40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信纸小清新唯美文艺叶子手绘背景.docx</Template>
  <Pages>1</Pages>
  <Words>469</Words>
  <Characters>472</Characters>
  <Lines>0</Lines>
  <Paragraphs>0</Paragraphs>
  <TotalTime>33</TotalTime>
  <ScaleCrop>false</ScaleCrop>
  <LinksUpToDate>false</LinksUpToDate>
  <CharactersWithSpaces>472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2026-04-28T09:58:00Z</dcterms:created>
  <dc:creator>404 Not Found</dc:creator>
  <cp:lastModifiedBy>404 Not Found</cp:lastModifiedBy>
  <dcterms:modified xsi:type="dcterms:W3CDTF">2026-04-28T11:32:16Z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v1.0_mb_YL4Hv9/19lKDTn6VWPIGBA==</vt:lpwstr>
  </property>
  <property fmtid="{D5CDD505-2E9C-101B-9397-08002B2CF9AE}" pid="4" name="ICV">
    <vt:lpwstr>64D9A040F46E489E89FB9872A069DF9A_11</vt:lpwstr>
  </property>
  <property fmtid="{D5CDD505-2E9C-101B-9397-08002B2CF9AE}" pid="5" name="KSOTemplateDocerSaveRecord">
    <vt:lpwstr>eyJoZGlkIjoiOGI4NjI5OTBmMDM1ODFlMDkzNDFlZTFiMWNhZWU5ZTMiLCJ1c2VySWQiOiI0NjYzNTMwMDAifQ==</vt:lpwstr>
  </property>
</Properties>
</file>